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33B68FCB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F5C8304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9EA0393" wp14:editId="4D9E1DA2">
                      <wp:extent cx="2122805" cy="2122805"/>
                      <wp:effectExtent l="19050" t="19050" r="29845" b="2984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069F1A9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B1B27BD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BD05E17" w14:textId="2D51A9FC" w:rsidR="001B2ABD" w:rsidRPr="006C1D9D" w:rsidRDefault="00303A3C" w:rsidP="006C1D9D">
            <w:pPr>
              <w:pStyle w:val="Title"/>
              <w:rPr>
                <w:sz w:val="94"/>
                <w:szCs w:val="94"/>
              </w:rPr>
            </w:pPr>
            <w:r>
              <w:rPr>
                <w:sz w:val="94"/>
                <w:szCs w:val="94"/>
              </w:rPr>
              <w:t>kARL EROL</w:t>
            </w:r>
            <w:r w:rsidR="00385167" w:rsidRPr="00385167">
              <w:rPr>
                <w:sz w:val="94"/>
                <w:szCs w:val="94"/>
              </w:rPr>
              <w:t xml:space="preserve"> </w:t>
            </w:r>
            <w:r>
              <w:rPr>
                <w:sz w:val="94"/>
                <w:szCs w:val="94"/>
              </w:rPr>
              <w:t>pASION</w:t>
            </w:r>
          </w:p>
        </w:tc>
      </w:tr>
      <w:tr w:rsidR="001B2ABD" w14:paraId="0278664A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4C0084B29C224322A8A26C6E1194A5FF"/>
              </w:placeholder>
              <w:temporary/>
              <w:showingPlcHdr/>
              <w15:appearance w15:val="hidden"/>
            </w:sdtPr>
            <w:sdtEndPr/>
            <w:sdtContent>
              <w:p w14:paraId="7DB726E6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4C771A9A" w14:textId="3F83BE6F" w:rsidR="00036450" w:rsidRDefault="00303A3C" w:rsidP="009260CD">
            <w:r w:rsidRPr="00303A3C">
              <w:t>Computer science student with aptitude for information systems analysis and computer programming looking for a job as an IT assistance to professional workers to help me enhance my skills while doing the required responsibilities.</w:t>
            </w:r>
          </w:p>
          <w:p w14:paraId="1044567F" w14:textId="77777777" w:rsidR="00036450" w:rsidRDefault="00036450" w:rsidP="00036450"/>
          <w:sdt>
            <w:sdtPr>
              <w:id w:val="-1954003311"/>
              <w:placeholder>
                <w:docPart w:val="BC7A5EBC63D4434084410977EC6659F0"/>
              </w:placeholder>
              <w:temporary/>
              <w:showingPlcHdr/>
              <w15:appearance w15:val="hidden"/>
            </w:sdtPr>
            <w:sdtEndPr/>
            <w:sdtContent>
              <w:p w14:paraId="28B703BB" w14:textId="77777777" w:rsidR="00036450" w:rsidRPr="00CB0055" w:rsidRDefault="00CB0055" w:rsidP="00CB0055">
                <w:pPr>
                  <w:pStyle w:val="Heading3"/>
                </w:pPr>
                <w:r w:rsidRPr="00C039FE">
                  <w:t>Contact</w:t>
                </w:r>
              </w:p>
            </w:sdtContent>
          </w:sdt>
          <w:sdt>
            <w:sdtPr>
              <w:id w:val="1111563247"/>
              <w:placeholder>
                <w:docPart w:val="D4ABA5DB2D584E9A93829A030E228912"/>
              </w:placeholder>
              <w:temporary/>
              <w:showingPlcHdr/>
              <w15:appearance w15:val="hidden"/>
            </w:sdtPr>
            <w:sdtEndPr/>
            <w:sdtContent>
              <w:p w14:paraId="1016DC40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A680F0A" w14:textId="1561BADE" w:rsidR="004D3011" w:rsidRDefault="00303A3C" w:rsidP="004D3011">
            <w:r w:rsidRPr="00303A3C">
              <w:t>09673987112</w:t>
            </w:r>
          </w:p>
          <w:p w14:paraId="614A84F4" w14:textId="77777777" w:rsidR="00303A3C" w:rsidRPr="004D3011" w:rsidRDefault="00303A3C" w:rsidP="004D3011"/>
          <w:p w14:paraId="3515D5B0" w14:textId="3E157E23" w:rsidR="004D3011" w:rsidRDefault="00303A3C" w:rsidP="004D3011">
            <w:r>
              <w:t>Github</w:t>
            </w:r>
            <w:r w:rsidR="000041C4">
              <w:t>:</w:t>
            </w:r>
          </w:p>
          <w:p w14:paraId="03034D6F" w14:textId="29F71B3D" w:rsidR="004D3011" w:rsidRDefault="007E565A" w:rsidP="004D3011">
            <w:hyperlink r:id="rId12" w:history="1">
              <w:r w:rsidR="00303A3C" w:rsidRPr="00707769">
                <w:rPr>
                  <w:rStyle w:val="Hyperlink"/>
                </w:rPr>
                <w:t>www.github.com/Ddollz</w:t>
              </w:r>
            </w:hyperlink>
          </w:p>
          <w:p w14:paraId="0D7F3EB3" w14:textId="3B68C0F4" w:rsidR="00303A3C" w:rsidRDefault="00303A3C" w:rsidP="004D3011"/>
          <w:p w14:paraId="3CBF2F47" w14:textId="3BAA7144" w:rsidR="00303A3C" w:rsidRDefault="00303A3C" w:rsidP="004D3011">
            <w:r>
              <w:t>Facebook:</w:t>
            </w:r>
          </w:p>
          <w:p w14:paraId="1DFE43CE" w14:textId="253D50BB" w:rsidR="00303A3C" w:rsidRDefault="007E565A" w:rsidP="004D3011">
            <w:hyperlink r:id="rId13" w:history="1">
              <w:r w:rsidR="00303A3C" w:rsidRPr="00707769">
                <w:rPr>
                  <w:rStyle w:val="Hyperlink"/>
                </w:rPr>
                <w:t>www.facebook.com/D.dollzs/</w:t>
              </w:r>
            </w:hyperlink>
          </w:p>
          <w:p w14:paraId="54A92F73" w14:textId="77777777" w:rsidR="00303A3C" w:rsidRDefault="00303A3C" w:rsidP="004D3011"/>
          <w:sdt>
            <w:sdtPr>
              <w:id w:val="-240260293"/>
              <w:placeholder>
                <w:docPart w:val="E7A817BD95584B849D7D01A62DB9885A"/>
              </w:placeholder>
              <w:temporary/>
              <w:showingPlcHdr/>
              <w15:appearance w15:val="hidden"/>
            </w:sdtPr>
            <w:sdtEndPr/>
            <w:sdtContent>
              <w:p w14:paraId="30BE4AE8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4CAB14E7" w14:textId="6C2F4547" w:rsidR="006C1D9D" w:rsidRPr="00303A3C" w:rsidRDefault="00303A3C" w:rsidP="00303A3C">
            <w:pPr>
              <w:rPr>
                <w:color w:val="B85A22" w:themeColor="accent2" w:themeShade="BF"/>
                <w:u w:val="single"/>
              </w:rPr>
            </w:pPr>
            <w:r>
              <w:t>Pasionkarlerol@gmail.com</w:t>
            </w:r>
          </w:p>
        </w:tc>
        <w:tc>
          <w:tcPr>
            <w:tcW w:w="720" w:type="dxa"/>
          </w:tcPr>
          <w:p w14:paraId="5A4DB03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01553383"/>
              <w:placeholder>
                <w:docPart w:val="B330F3CE4C664983A70DD35CFB991ED5"/>
              </w:placeholder>
              <w:temporary/>
              <w:showingPlcHdr/>
              <w15:appearance w15:val="hidden"/>
            </w:sdtPr>
            <w:sdtEndPr/>
            <w:sdtContent>
              <w:p w14:paraId="716E3573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22E60516" w14:textId="77777777" w:rsidR="00303A3C" w:rsidRDefault="00303A3C" w:rsidP="00B359E4">
            <w:pPr>
              <w:pStyle w:val="Heading4"/>
            </w:pPr>
            <w:r w:rsidRPr="00303A3C">
              <w:t xml:space="preserve">Freelance Content Writer </w:t>
            </w:r>
          </w:p>
          <w:p w14:paraId="61E477C7" w14:textId="77777777" w:rsidR="00303A3C" w:rsidRDefault="00303A3C" w:rsidP="00B359E4">
            <w:pPr>
              <w:pStyle w:val="Date"/>
              <w:rPr>
                <w:b/>
              </w:rPr>
            </w:pPr>
            <w:r w:rsidRPr="00303A3C">
              <w:rPr>
                <w:b/>
              </w:rPr>
              <w:t xml:space="preserve">MT5 Forex </w:t>
            </w:r>
          </w:p>
          <w:p w14:paraId="26131E0F" w14:textId="1F662772" w:rsidR="00036450" w:rsidRPr="00036450" w:rsidRDefault="00303A3C" w:rsidP="00B359E4">
            <w:pPr>
              <w:pStyle w:val="Date"/>
            </w:pPr>
            <w:r>
              <w:t>01/2</w:t>
            </w:r>
            <w:r w:rsidR="000041C4">
              <w:t>0</w:t>
            </w:r>
            <w:r>
              <w:t xml:space="preserve">21 </w:t>
            </w:r>
            <w:r w:rsidR="00036450" w:rsidRPr="00036450">
              <w:t>–</w:t>
            </w:r>
            <w:r>
              <w:t xml:space="preserve"> </w:t>
            </w:r>
            <w:r w:rsidR="000041C4">
              <w:t>Present</w:t>
            </w:r>
          </w:p>
          <w:p w14:paraId="4674F0C1" w14:textId="0FEAB80E" w:rsidR="00036450" w:rsidRDefault="00303A3C" w:rsidP="00C039FE">
            <w:r>
              <w:t>Achievement</w:t>
            </w:r>
          </w:p>
          <w:p w14:paraId="0F44E4A6" w14:textId="7B107777" w:rsidR="004D3011" w:rsidRDefault="00303A3C" w:rsidP="00036450">
            <w:pPr>
              <w:pStyle w:val="ListParagraph"/>
              <w:numPr>
                <w:ilvl w:val="0"/>
                <w:numId w:val="2"/>
              </w:numPr>
            </w:pPr>
            <w:r>
              <w:t>Over 15-30 Submitted Articles</w:t>
            </w:r>
          </w:p>
          <w:sdt>
            <w:sdtPr>
              <w:id w:val="-1447144958"/>
              <w:placeholder>
                <w:docPart w:val="69E9C2220684482A9A2DF703507BEE17"/>
              </w:placeholder>
              <w:temporary/>
              <w:showingPlcHdr/>
              <w15:appearance w15:val="hidden"/>
            </w:sdtPr>
            <w:sdtEndPr/>
            <w:sdtContent>
              <w:p w14:paraId="70648624" w14:textId="77777777" w:rsidR="000041C4" w:rsidRDefault="000041C4" w:rsidP="000041C4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F5B5538" w14:textId="77777777" w:rsidR="00303A3C" w:rsidRDefault="00303A3C" w:rsidP="000041C4">
            <w:pPr>
              <w:pStyle w:val="Date"/>
              <w:rPr>
                <w:b/>
              </w:rPr>
            </w:pPr>
            <w:r w:rsidRPr="00303A3C">
              <w:rPr>
                <w:b/>
              </w:rPr>
              <w:t xml:space="preserve">FEU Institute of Technology </w:t>
            </w:r>
          </w:p>
          <w:p w14:paraId="1B6BC53C" w14:textId="569F6E29" w:rsidR="000041C4" w:rsidRPr="00B359E4" w:rsidRDefault="00303A3C" w:rsidP="000041C4">
            <w:pPr>
              <w:pStyle w:val="Date"/>
            </w:pPr>
            <w:r>
              <w:t>08 /</w:t>
            </w:r>
            <w:r w:rsidR="000041C4">
              <w:t xml:space="preserve"> 20</w:t>
            </w:r>
            <w:r>
              <w:t>18 - Present</w:t>
            </w:r>
          </w:p>
          <w:p w14:paraId="3DE5A23F" w14:textId="1DDC6D0D" w:rsidR="000041C4" w:rsidRDefault="00303A3C" w:rsidP="000041C4">
            <w:r w:rsidRPr="00303A3C">
              <w:t>Bachelor of Science in Information Technology</w:t>
            </w:r>
          </w:p>
          <w:p w14:paraId="2C5059A6" w14:textId="218C0B8D" w:rsidR="00303A3C" w:rsidRDefault="00303A3C" w:rsidP="000041C4"/>
          <w:p w14:paraId="6C61E72C" w14:textId="37D683CA" w:rsidR="00303A3C" w:rsidRDefault="00303A3C" w:rsidP="00303A3C">
            <w:pPr>
              <w:pStyle w:val="Date"/>
              <w:rPr>
                <w:b/>
              </w:rPr>
            </w:pPr>
            <w:r w:rsidRPr="00303A3C">
              <w:rPr>
                <w:b/>
              </w:rPr>
              <w:t>St. Paul University</w:t>
            </w:r>
          </w:p>
          <w:p w14:paraId="02EE6598" w14:textId="49DEF333" w:rsidR="00303A3C" w:rsidRPr="00B359E4" w:rsidRDefault="00303A3C" w:rsidP="00303A3C">
            <w:pPr>
              <w:pStyle w:val="Date"/>
            </w:pPr>
            <w:r>
              <w:t>07 / 2016 – 08/2018</w:t>
            </w:r>
          </w:p>
          <w:p w14:paraId="14A3D653" w14:textId="64A1A0CF" w:rsidR="00303A3C" w:rsidRDefault="00303A3C" w:rsidP="000041C4">
            <w:r w:rsidRPr="00303A3C">
              <w:t>Technical-Vocational Livelihood</w:t>
            </w:r>
          </w:p>
          <w:p w14:paraId="16D8B696" w14:textId="77777777" w:rsidR="00303A3C" w:rsidRDefault="00303A3C" w:rsidP="000041C4"/>
          <w:p w14:paraId="2D8E300B" w14:textId="2F0A9FC5" w:rsidR="00036450" w:rsidRDefault="006C1D9D" w:rsidP="00036450">
            <w:pPr>
              <w:pStyle w:val="Heading2"/>
            </w:pPr>
            <w:r>
              <w:t>key skills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25"/>
              <w:gridCol w:w="1928"/>
              <w:gridCol w:w="2077"/>
            </w:tblGrid>
            <w:tr w:rsidR="00303A3C" w14:paraId="3943D4E9" w14:textId="77777777" w:rsidTr="00303A3C">
              <w:tc>
                <w:tcPr>
                  <w:tcW w:w="22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A47186" w14:textId="00FA6186" w:rsid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b/>
                      <w:bCs/>
                      <w:sz w:val="16"/>
                      <w:szCs w:val="16"/>
                    </w:rPr>
                  </w:pPr>
                  <w:r>
                    <w:rPr>
                      <w:b/>
                      <w:bCs/>
                      <w:sz w:val="16"/>
                      <w:szCs w:val="16"/>
                    </w:rPr>
                    <w:t>Programming Language</w:t>
                  </w:r>
                </w:p>
              </w:tc>
              <w:tc>
                <w:tcPr>
                  <w:tcW w:w="19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A40D6D" w14:textId="53C313A7" w:rsid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b/>
                      <w:bCs/>
                      <w:sz w:val="16"/>
                      <w:szCs w:val="16"/>
                    </w:rPr>
                  </w:pPr>
                  <w:r>
                    <w:rPr>
                      <w:b/>
                      <w:bCs/>
                      <w:sz w:val="16"/>
                      <w:szCs w:val="16"/>
                    </w:rPr>
                    <w:t>Framework</w:t>
                  </w:r>
                </w:p>
              </w:tc>
              <w:tc>
                <w:tcPr>
                  <w:tcW w:w="20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A3F03A" w14:textId="7386B8D1" w:rsid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b/>
                      <w:bCs/>
                      <w:sz w:val="16"/>
                      <w:szCs w:val="16"/>
                    </w:rPr>
                  </w:pPr>
                  <w:r>
                    <w:rPr>
                      <w:b/>
                      <w:bCs/>
                      <w:sz w:val="16"/>
                      <w:szCs w:val="16"/>
                    </w:rPr>
                    <w:t>Editing Tools</w:t>
                  </w:r>
                </w:p>
              </w:tc>
            </w:tr>
            <w:tr w:rsidR="00303A3C" w14:paraId="4D15F31C" w14:textId="77777777" w:rsidTr="00303A3C">
              <w:tc>
                <w:tcPr>
                  <w:tcW w:w="22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4BC196" w14:textId="278E87BD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HTML/CSS</w:t>
                  </w:r>
                </w:p>
              </w:tc>
              <w:tc>
                <w:tcPr>
                  <w:tcW w:w="19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4E9A9E" w14:textId="4AE3F8CA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Rstudio</w:t>
                  </w:r>
                </w:p>
              </w:tc>
              <w:tc>
                <w:tcPr>
                  <w:tcW w:w="20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8E7472" w14:textId="3AF8EE0A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Photoshop</w:t>
                  </w:r>
                </w:p>
              </w:tc>
            </w:tr>
            <w:tr w:rsidR="00303A3C" w14:paraId="76304489" w14:textId="77777777" w:rsidTr="00303A3C">
              <w:tc>
                <w:tcPr>
                  <w:tcW w:w="22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1C4DC4" w14:textId="3EDE730C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Python</w:t>
                  </w:r>
                </w:p>
              </w:tc>
              <w:tc>
                <w:tcPr>
                  <w:tcW w:w="19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E034D0" w14:textId="2DC8B1E9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Django</w:t>
                  </w:r>
                </w:p>
              </w:tc>
              <w:tc>
                <w:tcPr>
                  <w:tcW w:w="20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56FCE1" w14:textId="046F5B5C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Illustrator</w:t>
                  </w:r>
                </w:p>
              </w:tc>
            </w:tr>
            <w:tr w:rsidR="00303A3C" w14:paraId="3E4B327F" w14:textId="77777777" w:rsidTr="00303A3C">
              <w:tc>
                <w:tcPr>
                  <w:tcW w:w="22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C24544" w14:textId="76F0573E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R</w:t>
                  </w:r>
                </w:p>
              </w:tc>
              <w:tc>
                <w:tcPr>
                  <w:tcW w:w="19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E8012B" w14:textId="7A523A61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Flask</w:t>
                  </w:r>
                </w:p>
              </w:tc>
              <w:tc>
                <w:tcPr>
                  <w:tcW w:w="20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81A2B1" w14:textId="5F08A245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Premiere</w:t>
                  </w:r>
                </w:p>
              </w:tc>
            </w:tr>
            <w:tr w:rsidR="00303A3C" w14:paraId="528D729A" w14:textId="77777777" w:rsidTr="00303A3C">
              <w:tc>
                <w:tcPr>
                  <w:tcW w:w="22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DD15F0" w14:textId="1CE34A22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C++</w:t>
                  </w:r>
                </w:p>
              </w:tc>
              <w:tc>
                <w:tcPr>
                  <w:tcW w:w="19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9F964A" w14:textId="00FEC551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Unity 3D</w:t>
                  </w:r>
                </w:p>
              </w:tc>
              <w:tc>
                <w:tcPr>
                  <w:tcW w:w="20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5589A0" w14:textId="77777777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</w:p>
              </w:tc>
            </w:tr>
            <w:tr w:rsidR="00303A3C" w14:paraId="7F2AD46C" w14:textId="77777777" w:rsidTr="00303A3C">
              <w:trPr>
                <w:trHeight w:val="70"/>
              </w:trPr>
              <w:tc>
                <w:tcPr>
                  <w:tcW w:w="22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724F9F" w14:textId="4A578799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C#</w:t>
                  </w:r>
                </w:p>
              </w:tc>
              <w:tc>
                <w:tcPr>
                  <w:tcW w:w="19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6539CA" w14:textId="7A8593DC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VSCode</w:t>
                  </w:r>
                </w:p>
              </w:tc>
              <w:tc>
                <w:tcPr>
                  <w:tcW w:w="20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66C89C" w14:textId="77777777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</w:p>
              </w:tc>
            </w:tr>
            <w:tr w:rsidR="00303A3C" w14:paraId="0BC89B10" w14:textId="77777777" w:rsidTr="00303A3C">
              <w:trPr>
                <w:trHeight w:val="60"/>
              </w:trPr>
              <w:tc>
                <w:tcPr>
                  <w:tcW w:w="22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5C532D" w14:textId="77777777" w:rsid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 w:rsidRPr="00303A3C">
                    <w:rPr>
                      <w:color w:val="auto"/>
                      <w:sz w:val="16"/>
                      <w:szCs w:val="16"/>
                    </w:rPr>
                    <w:t>Java</w:t>
                  </w:r>
                </w:p>
                <w:p w14:paraId="29242594" w14:textId="46717218" w:rsidR="006E4B0D" w:rsidRPr="00303A3C" w:rsidRDefault="006E4B0D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>
                    <w:rPr>
                      <w:color w:val="auto"/>
                      <w:sz w:val="16"/>
                      <w:szCs w:val="16"/>
                    </w:rPr>
                    <w:t>PHP</w:t>
                  </w:r>
                </w:p>
              </w:tc>
              <w:tc>
                <w:tcPr>
                  <w:tcW w:w="19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0F9DB6" w14:textId="77777777" w:rsidR="00303A3C" w:rsidRDefault="006E4B0D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>
                    <w:rPr>
                      <w:color w:val="auto"/>
                      <w:sz w:val="16"/>
                      <w:szCs w:val="16"/>
                    </w:rPr>
                    <w:t>Codeigniter</w:t>
                  </w:r>
                </w:p>
                <w:p w14:paraId="6AC2596F" w14:textId="6920E0CC" w:rsidR="00873B0D" w:rsidRPr="00303A3C" w:rsidRDefault="00873B0D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  <w:r>
                    <w:rPr>
                      <w:color w:val="auto"/>
                      <w:sz w:val="16"/>
                      <w:szCs w:val="16"/>
                    </w:rPr>
                    <w:t>Laravel</w:t>
                  </w:r>
                </w:p>
              </w:tc>
              <w:tc>
                <w:tcPr>
                  <w:tcW w:w="20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EDD9C8" w14:textId="77777777" w:rsidR="00303A3C" w:rsidRP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color w:val="auto"/>
                      <w:sz w:val="16"/>
                      <w:szCs w:val="16"/>
                    </w:rPr>
                  </w:pPr>
                </w:p>
              </w:tc>
            </w:tr>
            <w:tr w:rsidR="00303A3C" w14:paraId="459D7F21" w14:textId="77777777" w:rsidTr="00303A3C">
              <w:tc>
                <w:tcPr>
                  <w:tcW w:w="22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F15A47" w14:textId="77777777" w:rsid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9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2128BD" w14:textId="77777777" w:rsid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20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24B76C" w14:textId="77777777" w:rsidR="00303A3C" w:rsidRDefault="00303A3C" w:rsidP="00303A3C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b/>
                      <w:bCs/>
                      <w:sz w:val="16"/>
                      <w:szCs w:val="16"/>
                    </w:rPr>
                  </w:pPr>
                </w:p>
              </w:tc>
            </w:tr>
          </w:tbl>
          <w:p w14:paraId="2CE258E0" w14:textId="26D3989D" w:rsidR="00036450" w:rsidRPr="00303A3C" w:rsidRDefault="00036450" w:rsidP="00303A3C">
            <w:pPr>
              <w:pStyle w:val="ListBullet"/>
              <w:numPr>
                <w:ilvl w:val="0"/>
                <w:numId w:val="0"/>
              </w:numPr>
              <w:jc w:val="both"/>
              <w:rPr>
                <w:sz w:val="16"/>
                <w:szCs w:val="16"/>
              </w:rPr>
            </w:pPr>
          </w:p>
        </w:tc>
      </w:tr>
      <w:tr w:rsidR="00303A3C" w14:paraId="685E0ECB" w14:textId="77777777" w:rsidTr="001B2ABD">
        <w:tc>
          <w:tcPr>
            <w:tcW w:w="3600" w:type="dxa"/>
          </w:tcPr>
          <w:p w14:paraId="1A4AA586" w14:textId="77777777" w:rsidR="00303A3C" w:rsidRDefault="00303A3C" w:rsidP="00036450">
            <w:pPr>
              <w:pStyle w:val="Heading3"/>
            </w:pPr>
          </w:p>
        </w:tc>
        <w:tc>
          <w:tcPr>
            <w:tcW w:w="720" w:type="dxa"/>
          </w:tcPr>
          <w:p w14:paraId="3CBCD388" w14:textId="77777777" w:rsidR="00303A3C" w:rsidRDefault="00303A3C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3D7523C2" w14:textId="1AA3D5E6" w:rsidR="00F469B3" w:rsidRDefault="00F469B3" w:rsidP="00F469B3">
            <w:pPr>
              <w:pStyle w:val="Heading2"/>
            </w:pPr>
            <w:r>
              <w:t>Language</w:t>
            </w:r>
          </w:p>
          <w:p w14:paraId="330BD7AE" w14:textId="3CB27493" w:rsidR="00F469B3" w:rsidRDefault="00F469B3" w:rsidP="00F469B3">
            <w:r>
              <w:t>Filipino / English</w:t>
            </w:r>
          </w:p>
        </w:tc>
      </w:tr>
    </w:tbl>
    <w:p w14:paraId="5FF8E159" w14:textId="77777777" w:rsidR="0043117B" w:rsidRDefault="007E565A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DFC4D" w14:textId="77777777" w:rsidR="007E565A" w:rsidRDefault="007E565A" w:rsidP="000C45FF">
      <w:r>
        <w:separator/>
      </w:r>
    </w:p>
  </w:endnote>
  <w:endnote w:type="continuationSeparator" w:id="0">
    <w:p w14:paraId="10A42889" w14:textId="77777777" w:rsidR="007E565A" w:rsidRDefault="007E565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E96BB" w14:textId="77777777" w:rsidR="007E565A" w:rsidRDefault="007E565A" w:rsidP="000C45FF">
      <w:r>
        <w:separator/>
      </w:r>
    </w:p>
  </w:footnote>
  <w:footnote w:type="continuationSeparator" w:id="0">
    <w:p w14:paraId="5153467D" w14:textId="77777777" w:rsidR="007E565A" w:rsidRDefault="007E565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5474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E58C0C8" wp14:editId="0DE8A81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" w15:restartNumberingAfterBreak="0">
    <w:nsid w:val="5AE96EE5"/>
    <w:multiLevelType w:val="hybridMultilevel"/>
    <w:tmpl w:val="21F883B0"/>
    <w:lvl w:ilvl="0" w:tplc="9454D8FE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zMDIxtzQ1tDQ1NrNU0lEKTi0uzszPAykwqwUA6+3Y/iwAAAA="/>
  </w:docVars>
  <w:rsids>
    <w:rsidRoot w:val="00303A3C"/>
    <w:rsid w:val="000041C4"/>
    <w:rsid w:val="00036450"/>
    <w:rsid w:val="00094499"/>
    <w:rsid w:val="00096D1F"/>
    <w:rsid w:val="000C45FF"/>
    <w:rsid w:val="000E3FD1"/>
    <w:rsid w:val="00112054"/>
    <w:rsid w:val="00123CF6"/>
    <w:rsid w:val="001525E1"/>
    <w:rsid w:val="00180329"/>
    <w:rsid w:val="00185371"/>
    <w:rsid w:val="0019001F"/>
    <w:rsid w:val="001A74A5"/>
    <w:rsid w:val="001B2ABD"/>
    <w:rsid w:val="001E0391"/>
    <w:rsid w:val="001E1759"/>
    <w:rsid w:val="001F1ECC"/>
    <w:rsid w:val="0021653A"/>
    <w:rsid w:val="002400EB"/>
    <w:rsid w:val="00256CF7"/>
    <w:rsid w:val="00281FD5"/>
    <w:rsid w:val="00303A3C"/>
    <w:rsid w:val="0030481B"/>
    <w:rsid w:val="003156FC"/>
    <w:rsid w:val="003254B5"/>
    <w:rsid w:val="00346520"/>
    <w:rsid w:val="0037121F"/>
    <w:rsid w:val="00385167"/>
    <w:rsid w:val="003A6B7D"/>
    <w:rsid w:val="003B06CA"/>
    <w:rsid w:val="004071FC"/>
    <w:rsid w:val="00445947"/>
    <w:rsid w:val="004813B3"/>
    <w:rsid w:val="00496591"/>
    <w:rsid w:val="004C63E4"/>
    <w:rsid w:val="004D3011"/>
    <w:rsid w:val="004E2EE8"/>
    <w:rsid w:val="005262AC"/>
    <w:rsid w:val="005E28C7"/>
    <w:rsid w:val="005E39D5"/>
    <w:rsid w:val="00600670"/>
    <w:rsid w:val="00616E38"/>
    <w:rsid w:val="0062123A"/>
    <w:rsid w:val="00646E75"/>
    <w:rsid w:val="006771D0"/>
    <w:rsid w:val="006C1D9D"/>
    <w:rsid w:val="006E4B0D"/>
    <w:rsid w:val="00715FCB"/>
    <w:rsid w:val="00743101"/>
    <w:rsid w:val="007775E1"/>
    <w:rsid w:val="00780A8F"/>
    <w:rsid w:val="007867A0"/>
    <w:rsid w:val="007927F5"/>
    <w:rsid w:val="007E565A"/>
    <w:rsid w:val="00802CA0"/>
    <w:rsid w:val="00873B0D"/>
    <w:rsid w:val="009260CD"/>
    <w:rsid w:val="00952C25"/>
    <w:rsid w:val="009B539F"/>
    <w:rsid w:val="00A2118D"/>
    <w:rsid w:val="00A40869"/>
    <w:rsid w:val="00AD76E2"/>
    <w:rsid w:val="00B20152"/>
    <w:rsid w:val="00B359E4"/>
    <w:rsid w:val="00B57D98"/>
    <w:rsid w:val="00B70850"/>
    <w:rsid w:val="00BC3CAA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05EDE"/>
    <w:rsid w:val="00F11181"/>
    <w:rsid w:val="00F364A3"/>
    <w:rsid w:val="00F469B3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F761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NoSpacing">
    <w:name w:val="No Spacing"/>
    <w:uiPriority w:val="1"/>
    <w:qFormat/>
    <w:rsid w:val="000041C4"/>
    <w:rPr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303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facebook.com/D.dollzs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www.github.com/Ddollz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game\AppData\Roaming\Microsoft\Templates\Hospitality%20managemen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C0084B29C224322A8A26C6E1194A5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D00867-33AE-432F-95B4-102514239129}"/>
      </w:docPartPr>
      <w:docPartBody>
        <w:p w:rsidR="00974FFC" w:rsidRDefault="007F226D">
          <w:pPr>
            <w:pStyle w:val="4C0084B29C224322A8A26C6E1194A5FF"/>
          </w:pPr>
          <w:r w:rsidRPr="00D5459D">
            <w:t>Profile</w:t>
          </w:r>
        </w:p>
      </w:docPartBody>
    </w:docPart>
    <w:docPart>
      <w:docPartPr>
        <w:name w:val="BC7A5EBC63D4434084410977EC6659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AD585E-36D8-4AC3-8755-8995BE14E103}"/>
      </w:docPartPr>
      <w:docPartBody>
        <w:p w:rsidR="00974FFC" w:rsidRDefault="007F226D">
          <w:pPr>
            <w:pStyle w:val="BC7A5EBC63D4434084410977EC6659F0"/>
          </w:pPr>
          <w:r w:rsidRPr="00CB0055">
            <w:t>Contact</w:t>
          </w:r>
        </w:p>
      </w:docPartBody>
    </w:docPart>
    <w:docPart>
      <w:docPartPr>
        <w:name w:val="D4ABA5DB2D584E9A93829A030E2289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71F709-2663-494B-ABF8-697FF1D57EF9}"/>
      </w:docPartPr>
      <w:docPartBody>
        <w:p w:rsidR="00974FFC" w:rsidRDefault="007F226D">
          <w:pPr>
            <w:pStyle w:val="D4ABA5DB2D584E9A93829A030E228912"/>
          </w:pPr>
          <w:r w:rsidRPr="004D3011">
            <w:t>PHONE:</w:t>
          </w:r>
        </w:p>
      </w:docPartBody>
    </w:docPart>
    <w:docPart>
      <w:docPartPr>
        <w:name w:val="E7A817BD95584B849D7D01A62DB98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45E813-2563-4FDF-8720-4384F15FD94F}"/>
      </w:docPartPr>
      <w:docPartBody>
        <w:p w:rsidR="00974FFC" w:rsidRDefault="007F226D">
          <w:pPr>
            <w:pStyle w:val="E7A817BD95584B849D7D01A62DB9885A"/>
          </w:pPr>
          <w:r w:rsidRPr="004D3011">
            <w:t>EMAIL:</w:t>
          </w:r>
        </w:p>
      </w:docPartBody>
    </w:docPart>
    <w:docPart>
      <w:docPartPr>
        <w:name w:val="B330F3CE4C664983A70DD35CFB991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725C6A-77C4-4877-AABE-04C917C63AAA}"/>
      </w:docPartPr>
      <w:docPartBody>
        <w:p w:rsidR="00974FFC" w:rsidRDefault="007F226D">
          <w:pPr>
            <w:pStyle w:val="B330F3CE4C664983A70DD35CFB991ED5"/>
          </w:pPr>
          <w:r w:rsidRPr="00036450">
            <w:t>WORK EXPERIENCE</w:t>
          </w:r>
        </w:p>
      </w:docPartBody>
    </w:docPart>
    <w:docPart>
      <w:docPartPr>
        <w:name w:val="69E9C2220684482A9A2DF703507BE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1BF9A3-3D1D-41D2-96EC-5450B0745A34}"/>
      </w:docPartPr>
      <w:docPartBody>
        <w:p w:rsidR="00974FFC" w:rsidRDefault="007F226D">
          <w:pPr>
            <w:pStyle w:val="69E9C2220684482A9A2DF703507BEE17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26D"/>
    <w:rsid w:val="0013451D"/>
    <w:rsid w:val="0031149F"/>
    <w:rsid w:val="0052654E"/>
    <w:rsid w:val="007F226D"/>
    <w:rsid w:val="00806742"/>
    <w:rsid w:val="00931025"/>
    <w:rsid w:val="00974FFC"/>
    <w:rsid w:val="00B3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0084B29C224322A8A26C6E1194A5FF">
    <w:name w:val="4C0084B29C224322A8A26C6E1194A5FF"/>
  </w:style>
  <w:style w:type="paragraph" w:customStyle="1" w:styleId="BC7A5EBC63D4434084410977EC6659F0">
    <w:name w:val="BC7A5EBC63D4434084410977EC6659F0"/>
  </w:style>
  <w:style w:type="paragraph" w:customStyle="1" w:styleId="D4ABA5DB2D584E9A93829A030E228912">
    <w:name w:val="D4ABA5DB2D584E9A93829A030E228912"/>
  </w:style>
  <w:style w:type="paragraph" w:customStyle="1" w:styleId="E7A817BD95584B849D7D01A62DB9885A">
    <w:name w:val="E7A817BD95584B849D7D01A62DB9885A"/>
  </w:style>
  <w:style w:type="paragraph" w:customStyle="1" w:styleId="B330F3CE4C664983A70DD35CFB991ED5">
    <w:name w:val="B330F3CE4C664983A70DD35CFB991ED5"/>
  </w:style>
  <w:style w:type="paragraph" w:customStyle="1" w:styleId="69E9C2220684482A9A2DF703507BEE17">
    <w:name w:val="69E9C2220684482A9A2DF703507BEE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Hospitality management resume</Template>
  <TotalTime>0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2021-08-05T02:17:00Z</dcterms:created>
  <dcterms:modified xsi:type="dcterms:W3CDTF">2021-08-09T15:18:00Z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